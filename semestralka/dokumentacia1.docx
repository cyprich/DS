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AEFF" w14:textId="77777777" w:rsidR="00532D49" w:rsidRDefault="00532D49" w:rsidP="00532D49">
      <w:pPr>
        <w:pStyle w:val="SPpredme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DE7249C" wp14:editId="57745DB8">
            <wp:simplePos x="0" y="0"/>
            <wp:positionH relativeFrom="column">
              <wp:posOffset>1049321</wp:posOffset>
            </wp:positionH>
            <wp:positionV relativeFrom="paragraph">
              <wp:posOffset>110858</wp:posOffset>
            </wp:positionV>
            <wp:extent cx="3653442" cy="2832450"/>
            <wp:effectExtent l="0" t="0" r="0" b="0"/>
            <wp:wrapSquare wrapText="bothSides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442" cy="283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02FB2" w14:textId="77777777" w:rsidR="00532D49" w:rsidRDefault="00532D49" w:rsidP="00532D49">
      <w:pPr>
        <w:pStyle w:val="SPpredmet"/>
      </w:pPr>
    </w:p>
    <w:p w14:paraId="65D2AF4E" w14:textId="222A5E0B" w:rsidR="00532D49" w:rsidRDefault="00532D49" w:rsidP="00532D49">
      <w:pPr>
        <w:pStyle w:val="SPpredmet"/>
      </w:pPr>
      <w:r>
        <w:t xml:space="preserve">Semestrálna práca z predmetu </w:t>
      </w:r>
      <w:r w:rsidR="00DC1739">
        <w:rPr>
          <w:i/>
          <w:iCs/>
        </w:rPr>
        <w:t>databázové systémy</w:t>
      </w:r>
    </w:p>
    <w:p w14:paraId="5E9C35E6" w14:textId="57F689E2" w:rsidR="00532D49" w:rsidRPr="002C25E7" w:rsidRDefault="003D4652" w:rsidP="00532D49">
      <w:pPr>
        <w:pStyle w:val="SPTEMA"/>
        <w:rPr>
          <w:lang w:val="en-US"/>
        </w:rPr>
      </w:pPr>
      <w:r>
        <w:t xml:space="preserve"> </w:t>
      </w:r>
      <w:r w:rsidR="002C25E7">
        <w:t>výletné lode</w:t>
      </w:r>
      <w:r w:rsidR="00382FFA">
        <w:t xml:space="preserve"> – 1. časť</w:t>
      </w:r>
    </w:p>
    <w:p w14:paraId="29CCAE58" w14:textId="5D8CC9F3" w:rsidR="00532D49" w:rsidRPr="00532D49" w:rsidRDefault="00532D49" w:rsidP="00EB08C3">
      <w:pPr>
        <w:pStyle w:val="SPtext"/>
        <w:tabs>
          <w:tab w:val="left" w:pos="2552"/>
        </w:tabs>
        <w:ind w:firstLine="284"/>
      </w:pPr>
      <w:r>
        <w:rPr>
          <w:b/>
          <w:bCs/>
        </w:rPr>
        <w:t>vypracoval:</w:t>
      </w:r>
      <w:r w:rsidR="0026414E">
        <w:rPr>
          <w:b/>
          <w:bCs/>
        </w:rPr>
        <w:tab/>
      </w:r>
      <w:r w:rsidR="0053157D">
        <w:t xml:space="preserve">Alan </w:t>
      </w:r>
      <w:proofErr w:type="spellStart"/>
      <w:r w:rsidR="0053157D">
        <w:t>Bohún</w:t>
      </w:r>
      <w:proofErr w:type="spellEnd"/>
      <w:r w:rsidR="0053157D">
        <w:t>, P</w:t>
      </w:r>
      <w:r>
        <w:t>eter Cyprich</w:t>
      </w:r>
      <w:r w:rsidR="0053157D">
        <w:t xml:space="preserve">, Andrej </w:t>
      </w:r>
      <w:proofErr w:type="spellStart"/>
      <w:r w:rsidR="0053157D">
        <w:t>Leitner</w:t>
      </w:r>
      <w:proofErr w:type="spellEnd"/>
      <w:r w:rsidR="0053157D">
        <w:t>, Vladimír Vlk</w:t>
      </w:r>
    </w:p>
    <w:p w14:paraId="2C492E20" w14:textId="61B07518" w:rsidR="00532D49" w:rsidRPr="00532D49" w:rsidRDefault="00532D49" w:rsidP="00EB08C3">
      <w:pPr>
        <w:pStyle w:val="SPtext"/>
        <w:tabs>
          <w:tab w:val="left" w:pos="2552"/>
        </w:tabs>
        <w:ind w:firstLine="284"/>
      </w:pPr>
      <w:r>
        <w:rPr>
          <w:b/>
          <w:bCs/>
        </w:rPr>
        <w:t>študijná skupina:</w:t>
      </w:r>
      <w:r w:rsidR="0026414E">
        <w:rPr>
          <w:b/>
          <w:bCs/>
        </w:rPr>
        <w:tab/>
      </w:r>
      <w:r>
        <w:t>5ZYS</w:t>
      </w:r>
      <w:r w:rsidR="0053157D">
        <w:t>2</w:t>
      </w:r>
      <w:r w:rsidR="003D4652">
        <w:t>3</w:t>
      </w:r>
    </w:p>
    <w:p w14:paraId="0E7B5865" w14:textId="11D1ADFE" w:rsidR="00532D49" w:rsidRPr="00532D49" w:rsidRDefault="00532D49" w:rsidP="00EB08C3">
      <w:pPr>
        <w:pStyle w:val="SPtext"/>
        <w:tabs>
          <w:tab w:val="left" w:pos="2552"/>
        </w:tabs>
        <w:ind w:firstLine="284"/>
      </w:pPr>
      <w:r>
        <w:rPr>
          <w:b/>
          <w:bCs/>
        </w:rPr>
        <w:t>cvičiaci:</w:t>
      </w:r>
      <w:r w:rsidR="0026414E">
        <w:rPr>
          <w:b/>
          <w:bCs/>
        </w:rPr>
        <w:tab/>
      </w:r>
      <w:r w:rsidR="004C74B6">
        <w:t>Ing. Patrik Rusnák, PhD.</w:t>
      </w:r>
    </w:p>
    <w:p w14:paraId="2CFADB35" w14:textId="3B36CC65" w:rsidR="0098476D" w:rsidRDefault="00532D49" w:rsidP="003D4652">
      <w:pPr>
        <w:pStyle w:val="SPtext"/>
        <w:tabs>
          <w:tab w:val="left" w:pos="2552"/>
          <w:tab w:val="left" w:pos="6663"/>
        </w:tabs>
        <w:ind w:firstLine="284"/>
      </w:pPr>
      <w:r>
        <w:rPr>
          <w:b/>
          <w:bCs/>
        </w:rPr>
        <w:t>termín cvičenia:</w:t>
      </w:r>
      <w:r w:rsidR="0026414E">
        <w:rPr>
          <w:b/>
          <w:bCs/>
        </w:rPr>
        <w:tab/>
      </w:r>
      <w:r w:rsidR="004C74B6">
        <w:t>streda</w:t>
      </w:r>
      <w:r>
        <w:t xml:space="preserve"> bloky </w:t>
      </w:r>
      <w:r w:rsidR="003D4652">
        <w:t>1</w:t>
      </w:r>
      <w:r w:rsidR="00963AC2">
        <w:t>5</w:t>
      </w:r>
      <w:r w:rsidR="003D4652">
        <w:t>-1</w:t>
      </w:r>
      <w:r w:rsidR="00963AC2">
        <w:t>6</w:t>
      </w:r>
      <w:r w:rsidR="003D4652">
        <w:tab/>
      </w:r>
      <w:r w:rsidR="002B4DA9">
        <w:t>v Žiline dňa</w:t>
      </w:r>
      <w:r w:rsidR="003D4652">
        <w:t xml:space="preserve"> 1</w:t>
      </w:r>
      <w:r w:rsidR="00963AC2">
        <w:t>6</w:t>
      </w:r>
      <w:r w:rsidR="002B4DA9">
        <w:t>.</w:t>
      </w:r>
      <w:r w:rsidR="00963AC2">
        <w:t>3</w:t>
      </w:r>
      <w:r w:rsidR="002B4DA9">
        <w:t>.202</w:t>
      </w:r>
      <w:r w:rsidR="00963AC2">
        <w:t>5</w:t>
      </w:r>
    </w:p>
    <w:p w14:paraId="2EB842CB" w14:textId="242996C0" w:rsidR="003A5768" w:rsidRDefault="00037530" w:rsidP="00037530">
      <w:pPr>
        <w:pStyle w:val="1SPnadpis1"/>
        <w:numPr>
          <w:ilvl w:val="0"/>
          <w:numId w:val="2"/>
        </w:numPr>
      </w:pPr>
      <w:r>
        <w:lastRenderedPageBreak/>
        <w:t>Zadanie</w:t>
      </w:r>
    </w:p>
    <w:p w14:paraId="24223680" w14:textId="7F329129" w:rsidR="00037530" w:rsidRDefault="00037530" w:rsidP="00037530">
      <w:pPr>
        <w:pStyle w:val="1SPnadpis1"/>
        <w:numPr>
          <w:ilvl w:val="0"/>
          <w:numId w:val="2"/>
        </w:numPr>
      </w:pPr>
      <w:r>
        <w:t>Popis problému</w:t>
      </w:r>
    </w:p>
    <w:p w14:paraId="28CE5714" w14:textId="050710B9" w:rsidR="00037530" w:rsidRDefault="00FE2A96" w:rsidP="00037530">
      <w:pPr>
        <w:pStyle w:val="1SPnadpis1"/>
        <w:numPr>
          <w:ilvl w:val="0"/>
          <w:numId w:val="2"/>
        </w:numPr>
      </w:pPr>
      <w:r>
        <w:t>Popis entít, atribútov, domén a vzťahov</w:t>
      </w:r>
    </w:p>
    <w:p w14:paraId="6405CE33" w14:textId="3C11E24D" w:rsidR="00FE2A96" w:rsidRDefault="00FE2A96" w:rsidP="00037530">
      <w:pPr>
        <w:pStyle w:val="1SPnadpis1"/>
        <w:numPr>
          <w:ilvl w:val="0"/>
          <w:numId w:val="2"/>
        </w:numPr>
      </w:pPr>
      <w:r>
        <w:t>Dátový diagram</w:t>
      </w:r>
    </w:p>
    <w:p w14:paraId="0F2274C7" w14:textId="16B85549" w:rsidR="00FE2A96" w:rsidRDefault="00FE2A96" w:rsidP="00037530">
      <w:pPr>
        <w:pStyle w:val="1SPnadpis1"/>
        <w:numPr>
          <w:ilvl w:val="0"/>
          <w:numId w:val="2"/>
        </w:numPr>
      </w:pPr>
      <w:r>
        <w:t>Popis modelu a štruktúry</w:t>
      </w:r>
    </w:p>
    <w:p w14:paraId="6E15F488" w14:textId="7FB4D84E" w:rsidR="00FE2A96" w:rsidRDefault="00FE2A96" w:rsidP="00037530">
      <w:pPr>
        <w:pStyle w:val="1SPnadpis1"/>
        <w:numPr>
          <w:ilvl w:val="0"/>
          <w:numId w:val="2"/>
        </w:numPr>
      </w:pPr>
      <w:r>
        <w:t>Vygenerované SQL skripty</w:t>
      </w:r>
    </w:p>
    <w:p w14:paraId="0C7895DA" w14:textId="795378B3" w:rsidR="00FE2A96" w:rsidRDefault="00FE2A96" w:rsidP="00037530">
      <w:pPr>
        <w:pStyle w:val="1SPnadpis1"/>
        <w:numPr>
          <w:ilvl w:val="0"/>
          <w:numId w:val="2"/>
        </w:numPr>
      </w:pPr>
      <w:r>
        <w:t>Zo</w:t>
      </w:r>
      <w:r w:rsidR="00A565FA">
        <w:t>znam problémov, s ktorými sme sa stretli</w:t>
      </w:r>
    </w:p>
    <w:p w14:paraId="4B768E63" w14:textId="1FBAF13B" w:rsidR="00A565FA" w:rsidRPr="00037530" w:rsidRDefault="00A565FA" w:rsidP="00037530">
      <w:pPr>
        <w:pStyle w:val="1SPnadpis1"/>
        <w:numPr>
          <w:ilvl w:val="0"/>
          <w:numId w:val="2"/>
        </w:numPr>
      </w:pPr>
      <w:r>
        <w:t>Ukážkové dáta pre jednotlivé tabuľky</w:t>
      </w:r>
    </w:p>
    <w:sectPr w:rsidR="00A565FA" w:rsidRPr="00037530" w:rsidSect="00E73118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C31B2" w14:textId="77777777" w:rsidR="00B30898" w:rsidRDefault="00B30898" w:rsidP="00CC332B">
      <w:pPr>
        <w:spacing w:after="0" w:line="240" w:lineRule="auto"/>
      </w:pPr>
      <w:r>
        <w:separator/>
      </w:r>
    </w:p>
  </w:endnote>
  <w:endnote w:type="continuationSeparator" w:id="0">
    <w:p w14:paraId="6A99D002" w14:textId="77777777" w:rsidR="00B30898" w:rsidRDefault="00B30898" w:rsidP="00CC3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0531981"/>
      <w:docPartObj>
        <w:docPartGallery w:val="Page Numbers (Bottom of Page)"/>
        <w:docPartUnique/>
      </w:docPartObj>
    </w:sdtPr>
    <w:sdtContent>
      <w:p w14:paraId="2E4DD3EC" w14:textId="77777777" w:rsidR="005206BD" w:rsidRDefault="005206BD" w:rsidP="00670E2A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7F2AC" w14:textId="77777777" w:rsidR="00B30898" w:rsidRDefault="00B30898" w:rsidP="00CC332B">
      <w:pPr>
        <w:spacing w:after="0" w:line="240" w:lineRule="auto"/>
      </w:pPr>
      <w:r>
        <w:separator/>
      </w:r>
    </w:p>
  </w:footnote>
  <w:footnote w:type="continuationSeparator" w:id="0">
    <w:p w14:paraId="05371E74" w14:textId="77777777" w:rsidR="00B30898" w:rsidRDefault="00B30898" w:rsidP="00CC3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98B4" w14:textId="77777777" w:rsidR="0038624C" w:rsidRDefault="0072004B">
    <w:pPr>
      <w:pStyle w:val="Hlavika"/>
      <w:rPr>
        <w:i/>
        <w:iCs/>
      </w:rPr>
    </w:pPr>
    <w:r>
      <w:rPr>
        <w:noProof/>
      </w:rPr>
      <w:drawing>
        <wp:anchor distT="0" distB="0" distL="114300" distR="114300" simplePos="0" relativeHeight="251675136" behindDoc="0" locked="0" layoutInCell="1" allowOverlap="1" wp14:anchorId="13BF1B50" wp14:editId="258783A9">
          <wp:simplePos x="0" y="0"/>
          <wp:positionH relativeFrom="leftMargin">
            <wp:posOffset>360045</wp:posOffset>
          </wp:positionH>
          <wp:positionV relativeFrom="topMargin">
            <wp:posOffset>180340</wp:posOffset>
          </wp:positionV>
          <wp:extent cx="2170800" cy="720000"/>
          <wp:effectExtent l="0" t="0" r="0" b="0"/>
          <wp:wrapSquare wrapText="bothSides"/>
          <wp:docPr id="6" name="Obrázo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rázok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8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624C">
      <w:tab/>
    </w:r>
    <w:r w:rsidR="0038624C">
      <w:tab/>
    </w:r>
    <w:r w:rsidR="003D4652">
      <w:rPr>
        <w:i/>
        <w:iCs/>
      </w:rPr>
      <w:t>Princípy IKS</w:t>
    </w:r>
  </w:p>
  <w:p w14:paraId="0D0CF009" w14:textId="77777777" w:rsidR="00B243EE" w:rsidRDefault="0038624C">
    <w:pPr>
      <w:pStyle w:val="Hlavika"/>
    </w:pPr>
    <w:r>
      <w:rPr>
        <w:i/>
        <w:iCs/>
      </w:rPr>
      <w:tab/>
    </w:r>
    <w:r>
      <w:rPr>
        <w:i/>
        <w:iCs/>
      </w:rPr>
      <w:tab/>
    </w:r>
    <w:r>
      <w:t xml:space="preserve">Peter Cyprich </w:t>
    </w:r>
  </w:p>
  <w:p w14:paraId="4461370D" w14:textId="77777777" w:rsidR="00E31FF4" w:rsidRDefault="00E31FF4">
    <w:pPr>
      <w:pStyle w:val="Hlavika"/>
    </w:pPr>
  </w:p>
  <w:p w14:paraId="6089C6E3" w14:textId="77777777" w:rsidR="00E31FF4" w:rsidRDefault="00E31FF4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B7566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D915684"/>
    <w:multiLevelType w:val="hybridMultilevel"/>
    <w:tmpl w:val="7FA2F5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610493">
    <w:abstractNumId w:val="0"/>
  </w:num>
  <w:num w:numId="2" w16cid:durableId="377970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39"/>
    <w:rsid w:val="00037530"/>
    <w:rsid w:val="00067D67"/>
    <w:rsid w:val="0015007C"/>
    <w:rsid w:val="001F5E07"/>
    <w:rsid w:val="0026414E"/>
    <w:rsid w:val="002B4DA9"/>
    <w:rsid w:val="002C25E7"/>
    <w:rsid w:val="00311E2A"/>
    <w:rsid w:val="00340E3D"/>
    <w:rsid w:val="00382FFA"/>
    <w:rsid w:val="0038624C"/>
    <w:rsid w:val="003A5120"/>
    <w:rsid w:val="003A5768"/>
    <w:rsid w:val="003D4652"/>
    <w:rsid w:val="004C74B6"/>
    <w:rsid w:val="005206BD"/>
    <w:rsid w:val="0053157D"/>
    <w:rsid w:val="00532D49"/>
    <w:rsid w:val="005B7FE3"/>
    <w:rsid w:val="00624EC7"/>
    <w:rsid w:val="00645E83"/>
    <w:rsid w:val="00670E2A"/>
    <w:rsid w:val="006C6A80"/>
    <w:rsid w:val="006D7519"/>
    <w:rsid w:val="0072004B"/>
    <w:rsid w:val="007B278D"/>
    <w:rsid w:val="00824B16"/>
    <w:rsid w:val="00891157"/>
    <w:rsid w:val="00940394"/>
    <w:rsid w:val="00960599"/>
    <w:rsid w:val="00963AC2"/>
    <w:rsid w:val="0098476D"/>
    <w:rsid w:val="009A74BE"/>
    <w:rsid w:val="009D0958"/>
    <w:rsid w:val="00A20E39"/>
    <w:rsid w:val="00A565FA"/>
    <w:rsid w:val="00AF2523"/>
    <w:rsid w:val="00B243EE"/>
    <w:rsid w:val="00B30898"/>
    <w:rsid w:val="00B55F2E"/>
    <w:rsid w:val="00B66807"/>
    <w:rsid w:val="00B82E58"/>
    <w:rsid w:val="00CC332B"/>
    <w:rsid w:val="00CE0C7A"/>
    <w:rsid w:val="00DC1739"/>
    <w:rsid w:val="00E31FF4"/>
    <w:rsid w:val="00E52D66"/>
    <w:rsid w:val="00E73118"/>
    <w:rsid w:val="00EB08C3"/>
    <w:rsid w:val="00FE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75236"/>
  <w15:chartTrackingRefBased/>
  <w15:docId w15:val="{33FD1BD6-63FB-491F-BCD4-3CBD0D357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Bezriadkovania">
    <w:name w:val="No Spacing"/>
    <w:uiPriority w:val="1"/>
    <w:qFormat/>
    <w:rsid w:val="009D0958"/>
    <w:pPr>
      <w:spacing w:after="0" w:line="240" w:lineRule="auto"/>
    </w:pPr>
  </w:style>
  <w:style w:type="paragraph" w:customStyle="1" w:styleId="SPtext">
    <w:name w:val="SP_text"/>
    <w:basedOn w:val="Bezriadkovania"/>
    <w:qFormat/>
    <w:rsid w:val="009D0958"/>
    <w:pPr>
      <w:spacing w:before="120" w:after="120" w:line="288" w:lineRule="auto"/>
      <w:ind w:firstLine="709"/>
    </w:pPr>
    <w:rPr>
      <w:rFonts w:ascii="Arial" w:hAnsi="Arial"/>
    </w:rPr>
  </w:style>
  <w:style w:type="paragraph" w:customStyle="1" w:styleId="SPpredmet">
    <w:name w:val="SP_predmet"/>
    <w:basedOn w:val="SPtext"/>
    <w:qFormat/>
    <w:rsid w:val="009D0958"/>
    <w:pPr>
      <w:spacing w:before="1800" w:after="0"/>
      <w:ind w:firstLine="0"/>
      <w:jc w:val="center"/>
    </w:pPr>
    <w:rPr>
      <w:sz w:val="36"/>
    </w:rPr>
  </w:style>
  <w:style w:type="paragraph" w:customStyle="1" w:styleId="SPTEMA">
    <w:name w:val="SP_TEMA"/>
    <w:basedOn w:val="SPpredmet"/>
    <w:qFormat/>
    <w:rsid w:val="00B55F2E"/>
    <w:pPr>
      <w:spacing w:before="120" w:after="4800"/>
    </w:pPr>
    <w:rPr>
      <w:b/>
      <w:caps/>
    </w:rPr>
  </w:style>
  <w:style w:type="paragraph" w:customStyle="1" w:styleId="SPtitulnepolia">
    <w:name w:val="SP_titulne_polia"/>
    <w:basedOn w:val="SPtext"/>
    <w:qFormat/>
    <w:rsid w:val="00B55F2E"/>
    <w:pPr>
      <w:ind w:left="1985" w:right="8789" w:firstLine="0"/>
    </w:pPr>
  </w:style>
  <w:style w:type="paragraph" w:customStyle="1" w:styleId="SPnadpis">
    <w:name w:val="SP_nadpis"/>
    <w:basedOn w:val="SPtext"/>
    <w:qFormat/>
    <w:rsid w:val="0015007C"/>
    <w:pPr>
      <w:ind w:firstLine="0"/>
    </w:pPr>
    <w:rPr>
      <w:b/>
      <w:color w:val="002D72"/>
      <w:sz w:val="28"/>
    </w:rPr>
  </w:style>
  <w:style w:type="paragraph" w:customStyle="1" w:styleId="SPpopisobrazku">
    <w:name w:val="SP_popis_obrazku"/>
    <w:basedOn w:val="SPtext"/>
    <w:qFormat/>
    <w:rsid w:val="00B55F2E"/>
    <w:pPr>
      <w:jc w:val="center"/>
    </w:pPr>
    <w:rPr>
      <w:i/>
      <w:color w:val="002D72"/>
    </w:rPr>
  </w:style>
  <w:style w:type="paragraph" w:styleId="Hlavika">
    <w:name w:val="header"/>
    <w:basedOn w:val="Normlny"/>
    <w:link w:val="HlavikaChar"/>
    <w:uiPriority w:val="99"/>
    <w:unhideWhenUsed/>
    <w:rsid w:val="007200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72004B"/>
  </w:style>
  <w:style w:type="paragraph" w:styleId="Pta">
    <w:name w:val="footer"/>
    <w:basedOn w:val="Normlny"/>
    <w:link w:val="PtaChar"/>
    <w:uiPriority w:val="99"/>
    <w:unhideWhenUsed/>
    <w:rsid w:val="007200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72004B"/>
  </w:style>
  <w:style w:type="paragraph" w:customStyle="1" w:styleId="1SPnadpis1">
    <w:name w:val="1.SP_nadpis1"/>
    <w:basedOn w:val="SPnadpis"/>
    <w:qFormat/>
    <w:rsid w:val="0015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ypoo\OneDrive%20-%20&#381;ilinsk&#225;%20univerzita%20v%20&#381;iline\sablona.dotx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sablona.dotx</Template>
  <TotalTime>7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Fakulta riadenia a informatiky, UniZA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Cyprich</dc:creator>
  <cp:keywords/>
  <dc:description/>
  <cp:lastModifiedBy>STUD - Peter Cyprich</cp:lastModifiedBy>
  <cp:revision>9</cp:revision>
  <dcterms:created xsi:type="dcterms:W3CDTF">2025-03-16T18:37:00Z</dcterms:created>
  <dcterms:modified xsi:type="dcterms:W3CDTF">2025-03-16T18:44:00Z</dcterms:modified>
</cp:coreProperties>
</file>